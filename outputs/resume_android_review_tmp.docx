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media/image6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A6116">
      <w:pPr>
        <w:pStyle w:val="16"/>
        <w:bidi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4533900</wp:posOffset>
            </wp:positionH>
            <wp:positionV relativeFrom="paragraph">
              <wp:posOffset>-156845</wp:posOffset>
            </wp:positionV>
            <wp:extent cx="1112520" cy="1111250"/>
            <wp:effectExtent l="0" t="0" r="11430" b="12700"/>
            <wp:wrapNone/>
            <wp:docPr id="33" name="图片 33" descr="WPS图片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WPS图片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32"/>
          <w:szCs w:val="32"/>
          <w:lang w:val="en-US" w:eastAsia="zh-CN"/>
        </w:rPr>
        <w:t>曾炬力</w:t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  <w:r>
        <w:rPr>
          <w:rFonts w:hint="eastAsia"/>
          <w:sz w:val="30"/>
          <w:szCs w:val="30"/>
          <w:lang w:val="en-US" w:eastAsia="zh-CN"/>
        </w:rPr>
        <w:tab/>
      </w:r>
    </w:p>
    <w:p w14:paraId="7C7B0655">
      <w:pPr>
        <w:pStyle w:val="13"/>
        <w:keepNext w:val="0"/>
        <w:keepLines w:val="0"/>
        <w:pageBreakBefore w:val="0"/>
        <w:widowControl/>
        <w:tabs>
          <w:tab w:val="left" w:pos="1984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" w:hanging="6"/>
        <w:textAlignment w:val="center"/>
        <w:rPr>
          <w:rFonts w:hint="default"/>
          <w:lang w:val="en-US" w:eastAsia="zh-CN"/>
        </w:rPr>
      </w:pPr>
      <w:r>
        <w:rPr>
          <w:rStyle w:val="10"/>
          <w:rFonts w:hint="eastAsia"/>
          <w:color w:val="262626" w:themeColor="text1" w:themeTint="D9"/>
          <w:szCs w:val="21"/>
          <w:u w:val="none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ab/>
      </w:r>
      <w:r>
        <w:rPr>
          <w:rFonts w:hint="eastAsia"/>
        </w:rPr>
        <w:t>年龄：</w:t>
      </w:r>
      <w:r>
        <w:rPr>
          <w:rFonts w:hint="eastAsia"/>
          <w:lang w:val="en-US" w:eastAsia="zh-CN"/>
        </w:rPr>
        <w:t>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求职意向：安卓开发工程师</w:t>
      </w:r>
    </w:p>
    <w:p w14:paraId="276DC90D">
      <w:pPr>
        <w:pStyle w:val="13"/>
        <w:keepNext w:val="0"/>
        <w:keepLines w:val="0"/>
        <w:pageBreakBefore w:val="0"/>
        <w:widowControl/>
        <w:tabs>
          <w:tab w:val="left" w:pos="1984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" w:hanging="6"/>
        <w:textAlignment w:val="center"/>
        <w:rPr>
          <w:rFonts w:hint="eastAsia"/>
          <w:lang w:val="en-US" w:eastAsia="zh-CN"/>
        </w:rPr>
      </w:pPr>
      <w:r>
        <w:rPr>
          <w:rFonts w:hint="eastAsia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邮箱：</w:t>
      </w:r>
      <w:r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fldChar w:fldCharType="begin"/>
      </w:r>
      <w:r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instrText xml:space="preserve"> HYPERLINK "mailto:123456@qq.com" </w:instrText>
      </w:r>
      <w:r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fldChar w:fldCharType="separate"/>
      </w:r>
      <w:r>
        <w:rPr>
          <w:rStyle w:val="10"/>
          <w:rFonts w:hint="eastAsia"/>
          <w:color w:val="262626" w:themeColor="text1" w:themeTint="D9"/>
          <w:szCs w:val="21"/>
          <w:u w:val="none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2389885106</w:t>
      </w:r>
      <w:r>
        <w:rPr>
          <w:rStyle w:val="10"/>
          <w:rFonts w:hint="eastAsia"/>
          <w:color w:val="262626" w:themeColor="text1" w:themeTint="D9"/>
          <w:szCs w:val="21"/>
          <w:u w:val="none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@qq.com</w:t>
      </w:r>
      <w:r>
        <w:rPr>
          <w:rStyle w:val="10"/>
          <w:rFonts w:hint="eastAsia"/>
          <w:color w:val="262626" w:themeColor="text1" w:themeTint="D9"/>
          <w:szCs w:val="21"/>
          <w:u w:val="none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fldChar w:fldCharType="end"/>
      </w:r>
      <w:r>
        <w:rPr>
          <w:rStyle w:val="10"/>
          <w:rFonts w:hint="eastAsia"/>
          <w:color w:val="262626" w:themeColor="text1" w:themeTint="D9"/>
          <w:szCs w:val="21"/>
          <w:u w:val="none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ab/>
      </w:r>
      <w:r>
        <w:rPr>
          <w:rFonts w:hint="eastAsia"/>
          <w:lang w:val="en-US" w:eastAsia="zh-CN"/>
        </w:rPr>
        <w:t>电话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19158318962</w:t>
      </w:r>
    </w:p>
    <w:p w14:paraId="35F8C48C">
      <w:pPr>
        <w:pStyle w:val="11"/>
        <w:keepNext w:val="0"/>
        <w:keepLines w:val="0"/>
        <w:pageBreakBefore w:val="0"/>
        <w:widowControl/>
        <w:pBdr>
          <w:top w:val="single" w:color="5B9BD5" w:themeColor="accent1" w:sz="4" w:space="1"/>
          <w:left w:val="single" w:color="5B9BD5" w:themeColor="accent1" w:sz="4" w:space="4"/>
          <w:bottom w:val="single" w:color="5B9BD5" w:themeColor="accent1" w:sz="4" w:space="1"/>
          <w:right w:val="single" w:color="5B9BD5" w:themeColor="accent1" w:sz="4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30" w:afterLines="30"/>
        <w:ind w:left="0" w:leftChars="0" w:firstLine="0" w:firstLineChars="0"/>
        <w:contextualSpacing/>
        <w:textAlignment w:val="center"/>
      </w:pPr>
      <w:r>
        <mc:AlternateContent>
          <mc:Choice Requires="wpg">
            <w:drawing>
              <wp:inline distT="0" distB="0" distL="114300" distR="114300">
                <wp:extent cx="6096000" cy="361950"/>
                <wp:effectExtent l="0" t="0" r="19050" b="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361950"/>
                          <a:chOff x="3968" y="3418"/>
                          <a:chExt cx="9600" cy="570"/>
                        </a:xfrm>
                      </wpg:grpSpPr>
                      <wps:wsp>
                        <wps:cNvPr id="6" name="矩形 6"/>
                        <wps:cNvSpPr/>
                        <wps:spPr>
                          <a:xfrm>
                            <a:off x="6477" y="3572"/>
                            <a:ext cx="7091" cy="259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solidFill>
                              <a:schemeClr val="accent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3968" y="3418"/>
                            <a:ext cx="2264" cy="5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12ACB2">
                              <w:pPr>
                                <w:pStyle w:val="31"/>
                                <w:bidi w:val="0"/>
                              </w:pPr>
                              <w:r>
                                <w:rPr>
                                  <w:rFonts w:hint="eastAsia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24000" tIns="0" rIns="288000" bIns="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https://img8.file.cache.docer.com/storage/official/image/2023/05/09/7bcfb808117335e959868a2389a251c8.png" descr="eyJpZCI6NDQ1MDk4NCwicmVzb3VyY2Vfa2V5IjoiMTAifQ==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34" y="3546"/>
                            <a:ext cx="311" cy="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.5pt;width:480pt;" coordorigin="3968,3418" coordsize="9600,570" o:gfxdata="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YB/4/Qk0T&#10;DIxcQSc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">
                <o:lock v:ext="edit" aspectratio="f"/>
                <v:rect id="_x0000_s1026" o:spid="_x0000_s1026" o:spt="1" style="position:absolute;left:6477;top:3572;height:259;width:7091;v-text-anchor:middle;" fillcolor="#A5A5A5 [3206]" filled="t" stroked="t" coordsize="21600,21600" o:gfxdata="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W1pu8AAAA&#10;2g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A5A5A5 [3206]" miterlimit="8" joinstyle="miter"/>
                  <v:imagedata o:title=""/>
                  <o:lock v:ext="edit" aspectratio="f"/>
                </v:rect>
                <v:rect id="_x0000_s1026" o:spid="_x0000_s1026" o:spt="1" style="position:absolute;left:3968;top:3418;height:570;width:2264;mso-wrap-style:none;v-text-anchor:middle;" fillcolor="#FFFFFF [3212]" filled="t" stroked="f" coordsize="21600,21600" o:gfxdata="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suDK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9mm,0mm,8mm,0mm">
                    <w:txbxContent>
                      <w:p w14:paraId="5712ACB2">
                        <w:pPr>
                          <w:pStyle w:val="31"/>
                          <w:bidi w:val="0"/>
                        </w:pPr>
                        <w:r>
                          <w:rPr>
                            <w:rFonts w:hint="eastAsia"/>
                          </w:rPr>
                          <w:t>教育背景</w:t>
                        </w:r>
                      </w:p>
                    </w:txbxContent>
                  </v:textbox>
                </v:rect>
                <v:shape id="https://img8.file.cache.docer.com/storage/official/image/2023/05/09/7bcfb808117335e959868a2389a251c8.png" o:spid="_x0000_s1026" o:spt="75" alt="eyJpZCI6NDQ1MDk4NCwicmVzb3VyY2Vfa2V5IjoiMTAifQ==" type="#_x0000_t75" style="position:absolute;left:4034;top:3546;height:311;width:311;" filled="f" o:preferrelative="t" stroked="f" coordsize="21600,21600" o:gfxdata="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zJsx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68D986AA">
      <w:pPr>
        <w:pStyle w:val="11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湖南科技大学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计算机科学与技术</w:t>
      </w:r>
      <w:r>
        <w:rPr>
          <w:rFonts w:hint="eastAsia" w:ascii="宋体" w:hAnsi="宋体" w:eastAsia="宋体" w:cs="宋体"/>
          <w:sz w:val="24"/>
          <w:szCs w:val="24"/>
        </w:rPr>
        <w:t>(本科)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.09-至今</w:t>
      </w:r>
    </w:p>
    <w:p w14:paraId="415E45D8">
      <w:pPr>
        <w:pStyle w:val="11"/>
        <w:bidi w:val="0"/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学习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课程:数据结构、操作系统、数据库系统、</w:t>
      </w:r>
      <w:r>
        <w:rPr>
          <w:rFonts w:hint="eastAsia" w:ascii="微软雅黑" w:hAnsi="微软雅黑" w:cs="微软雅黑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移动终端开发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、软件测试、面向对象程序设计等。</w:t>
      </w:r>
    </w:p>
    <w:p w14:paraId="14605A46">
      <w:pPr>
        <w:pStyle w:val="11"/>
        <w:bidi w:val="0"/>
        <w:rPr>
          <w:rFonts w:hint="eastAsia"/>
        </w:rPr>
      </w:pPr>
      <w:r>
        <mc:AlternateContent>
          <mc:Choice Requires="wpg">
            <w:drawing>
              <wp:inline distT="0" distB="0" distL="114300" distR="114300">
                <wp:extent cx="6095365" cy="359410"/>
                <wp:effectExtent l="0" t="0" r="19685" b="2540"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365" cy="359410"/>
                          <a:chOff x="3969" y="5951"/>
                          <a:chExt cx="9599" cy="566"/>
                        </a:xfrm>
                      </wpg:grpSpPr>
                      <wps:wsp>
                        <wps:cNvPr id="17" name="矩形 6"/>
                        <wps:cNvSpPr/>
                        <wps:spPr>
                          <a:xfrm>
                            <a:off x="6478" y="6105"/>
                            <a:ext cx="7090" cy="258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solidFill>
                              <a:schemeClr val="accent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矩形 7"/>
                        <wps:cNvSpPr/>
                        <wps:spPr>
                          <a:xfrm>
                            <a:off x="3969" y="5951"/>
                            <a:ext cx="2264" cy="56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D4194A">
                              <w:pPr>
                                <w:pStyle w:val="31"/>
                                <w:bidi w:val="0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24000" tIns="0" rIns="288000" bIns="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图片 1" descr="eyJpZCI6MzY1ODk0MywicmVzb3VyY2Vfa2V5IjoiMTAifQ==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38" y="6079"/>
                            <a:ext cx="311" cy="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.3pt;width:479.95pt;" coordorigin="3969,5951" coordsize="9599,566" o:gfxdata="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">
                <o:lock v:ext="edit" aspectratio="f"/>
                <v:rect id="矩形 6" o:spid="_x0000_s1026" o:spt="1" style="position:absolute;left:6478;top:6105;height:258;width:7090;v-text-anchor:middle;" fillcolor="#A5A5A5 [3206]" filled="t" stroked="t" coordsize="21600,21600" o:gfxdata="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ukEk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A5A5A5 [3206]" miterlimit="8" joinstyle="miter"/>
                  <v:imagedata o:title=""/>
                  <o:lock v:ext="edit" aspectratio="f"/>
                </v:rect>
                <v:rect id="矩形 7" o:spid="_x0000_s1026" o:spt="1" style="position:absolute;left:3969;top:5951;height:566;width:2264;mso-wrap-style:none;v-text-anchor:middle;" fillcolor="#FFFFFF [3212]" filled="t" stroked="f" coordsize="21600,21600" o:gfxdata="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kvmT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 inset="9mm,0mm,8mm,0mm">
                    <w:txbxContent>
                      <w:p w14:paraId="7DD4194A">
                        <w:pPr>
                          <w:pStyle w:val="31"/>
                          <w:bidi w:val="0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个人技能</w:t>
                        </w:r>
                      </w:p>
                    </w:txbxContent>
                  </v:textbox>
                </v:rect>
                <v:shape id="图片 1" o:spid="_x0000_s1026" o:spt="75" alt="eyJpZCI6MzY1ODk0MywicmVzb3VyY2Vfa2V5IjoiMTAifQ==" type="#_x0000_t75" style="position:absolute;left:4038;top:6079;height:311;width:311;" filled="f" o:preferrelative="t" stroked="f" coordsize="21600,21600" o:gfxdata="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rgh9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2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7E1CCE1A">
      <w:pPr>
        <w:pStyle w:val="11"/>
        <w:bidi w:val="0"/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语言基础：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精通 Java 核心编程，深入理解 JVM 原理、内存模型（JMM）、GC 机制及类加载器；</w:t>
      </w:r>
      <w:r>
        <w:rPr>
          <w:rFonts w:hint="eastAsia" w:ascii="微软雅黑" w:hAnsi="微软雅黑" w:cs="微软雅黑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熟悉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多线程并发编程（ThreadPool, Lock, AQS），能有效解决复杂并发场景下的死锁与竞态条件问题。</w:t>
      </w:r>
    </w:p>
    <w:p w14:paraId="666D52FB">
      <w:pPr>
        <w:pStyle w:val="11"/>
        <w:bidi w:val="0"/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安卓核心：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精通 Android 四大组件 生命周期及底层启动流程；深入理解 View 绘制体系（Measure, Layout, Draw）及自定义 View 开发；熟悉 Binder IPC 机制及 AIDL 应用。</w:t>
      </w:r>
    </w:p>
    <w:p w14:paraId="7025AFC5">
      <w:pPr>
        <w:pStyle w:val="11"/>
        <w:bidi w:val="0"/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网络与存储：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精通 OkHttp/Retrofit 源码及拦截器机制；熟练使用SQLite 及原生SQL 优化复杂查询。</w:t>
      </w:r>
    </w:p>
    <w:p w14:paraId="63947340">
      <w:pPr>
        <w:pStyle w:val="11"/>
        <w:bidi w:val="0"/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架构与设计：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熟练掌握 MVP / MVVM 架构模式；精通常用设计模式（单例、工厂、观察者、责任链等）在业务解耦中的实际应用。</w:t>
      </w:r>
    </w:p>
    <w:p w14:paraId="7457BBF7">
      <w:pPr>
        <w:pStyle w:val="11"/>
        <w:bidi w:val="0"/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性能优化：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擅长使用 MAT, LeakCanary等工具进行内存泄漏排查、卡顿分析及包体积优化。有老旧项目重构经验，能够将臃肿的代码模块化、规范化。</w:t>
      </w:r>
      <w:bookmarkStart w:id="0" w:name="_GoBack"/>
      <w:bookmarkEnd w:id="0"/>
    </w:p>
    <w:p w14:paraId="6DFACBD4">
      <w:pPr>
        <w:pStyle w:val="11"/>
        <w:bidi w:val="0"/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其他：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了解 Kotlin 基本语法及协程概念，能够阅读 Kotlin 代码，具备将 Java 模块逐步迁移至 Kotlin 的能力与计划。</w:t>
      </w:r>
    </w:p>
    <w:p w14:paraId="54CF594F">
      <w:pPr>
        <w:pStyle w:val="11"/>
        <w:bidi w:val="0"/>
        <w:rPr>
          <w:rFonts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mc:AlternateContent>
          <mc:Choice Requires="wpg">
            <w:drawing>
              <wp:inline distT="0" distB="0" distL="114300" distR="114300">
                <wp:extent cx="6095365" cy="359410"/>
                <wp:effectExtent l="0" t="0" r="19685" b="2540"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365" cy="359410"/>
                          <a:chOff x="3969" y="5951"/>
                          <a:chExt cx="9599" cy="566"/>
                        </a:xfrm>
                      </wpg:grpSpPr>
                      <wps:wsp>
                        <wps:cNvPr id="12" name="矩形 6"/>
                        <wps:cNvSpPr/>
                        <wps:spPr>
                          <a:xfrm>
                            <a:off x="6478" y="6105"/>
                            <a:ext cx="7090" cy="258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solidFill>
                              <a:schemeClr val="accent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矩形 7"/>
                        <wps:cNvSpPr/>
                        <wps:spPr>
                          <a:xfrm>
                            <a:off x="3969" y="5951"/>
                            <a:ext cx="2264" cy="56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C5CD29">
                              <w:pPr>
                                <w:pStyle w:val="31"/>
                                <w:bidi w:val="0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开发经验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24000" tIns="0" rIns="288000" bIns="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图片 1" descr="eyJpZCI6MzY1ODk0MywicmVzb3VyY2Vfa2V5IjoiMTAifQ==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38" y="6079"/>
                            <a:ext cx="311" cy="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.3pt;width:479.95pt;" coordorigin="3969,5951" coordsize="9599,566" o:gfxdata="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">
                <o:lock v:ext="edit" aspectratio="f"/>
                <v:rect id="矩形 6" o:spid="_x0000_s1026" o:spt="1" style="position:absolute;left:6478;top:6105;height:258;width:7090;v-text-anchor:middle;" fillcolor="#A5A5A5 [3206]" filled="t" stroked="t" coordsize="21600,21600" o:gfxdata="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7N4ry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A5A5A5 [3206]" miterlimit="8" joinstyle="miter"/>
                  <v:imagedata o:title=""/>
                  <o:lock v:ext="edit" aspectratio="f"/>
                </v:rect>
                <v:rect id="矩形 7" o:spid="_x0000_s1026" o:spt="1" style="position:absolute;left:3969;top:5951;height:566;width:2264;mso-wrap-style:none;v-text-anchor:middle;" fillcolor="#FFFFFF [3212]" filled="t" stroked="f" coordsize="21600,21600" o:gfxdata="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vdD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9mm,0mm,8mm,0mm">
                    <w:txbxContent>
                      <w:p w14:paraId="49C5CD29">
                        <w:pPr>
                          <w:pStyle w:val="31"/>
                          <w:bidi w:val="0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开发经验</w:t>
                        </w:r>
                      </w:p>
                    </w:txbxContent>
                  </v:textbox>
                </v:rect>
                <v:shape id="图片 1" o:spid="_x0000_s1026" o:spt="75" alt="eyJpZCI6MzY1ODk0MywicmVzb3VyY2Vfa2V5IjoiMTAifQ==" type="#_x0000_t75" style="position:absolute;left:4038;top:6079;height:311;width:311;" filled="f" o:preferrelative="t" stroked="f" coordsize="21600,21600" o:gfxdata="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ZnhT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76994DAC">
      <w:pPr>
        <w:pStyle w:val="11"/>
        <w:bidi w:val="0"/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</w:rPr>
      </w:pPr>
      <w:r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  <w:t>一：</w:t>
      </w: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</w:rPr>
        <w:t>手机维修管理系统</w:t>
      </w:r>
      <w:r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  <w:t xml:space="preserve"> | java前后端</w:t>
      </w: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</w:rPr>
        <w:t>（独立开发）</w:t>
      </w:r>
    </w:p>
    <w:p w14:paraId="10563432">
      <w:pPr>
        <w:pStyle w:val="11"/>
        <w:bidi w:val="0"/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</w:rPr>
        <w:t>技术栈：Spring Boot + MyBatis-Plus + MySQL + Vue2 + ElementUI</w:t>
      </w:r>
    </w:p>
    <w:p w14:paraId="274BE35C">
      <w:pPr>
        <w:pStyle w:val="11"/>
        <w:bidi w:val="0"/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</w:rPr>
        <w:t>项目描述：面向手机维修门店的多角色业务管理系统，支持管理员、前台接待、维修技师三类角色协同，实现维修工单全流程管理、用户权限控制、配件库存管理、供应商管理等核心功能。</w:t>
      </w:r>
    </w:p>
    <w:p w14:paraId="00FF4D9F">
      <w:pPr>
        <w:pStyle w:val="11"/>
        <w:bidi w:val="0"/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/>
          <w:color w:val="auto"/>
          <w:sz w:val="24"/>
          <w:szCs w:val="24"/>
          <w:lang w:val="en-US" w:eastAsia="zh-CN"/>
        </w:rPr>
        <w:t>二</w:t>
      </w:r>
      <w:r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  <w:t>：外卖点餐系统（Android客户端）</w:t>
      </w:r>
    </w:p>
    <w:p w14:paraId="0112C250">
      <w:pPr>
        <w:pStyle w:val="11"/>
        <w:bidi w:val="0"/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  <w:t>外卖点餐系统 | Android 应用开发</w:t>
      </w:r>
    </w:p>
    <w:p w14:paraId="60FFCF1A">
      <w:pPr>
        <w:pStyle w:val="11"/>
        <w:bidi w:val="0"/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  <w:t>- 使用 Java + AndroidX 开发完整点餐流程，涵盖首页轮播、店铺浏览、菜品详情、购物车与订单生成功能。采用 OkHttp/Gson 处理数据通信，Glide 加载图片资源，RecyclerView 实现高性能列表展示。</w:t>
      </w:r>
    </w:p>
    <w:p w14:paraId="2C4C9FEF">
      <w:pPr>
        <w:pStyle w:val="11"/>
        <w:bidi w:val="0"/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  <w:t>- 通过本地 JSON 模拟接口返回，完成数据解析与动态渲染；利用 ViewPager 实现广告自动轮播。</w:t>
      </w:r>
    </w:p>
    <w:p w14:paraId="7C5E52CF">
      <w:pPr>
        <w:pStyle w:val="11"/>
        <w:bidi w:val="0"/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  <w:t>- 自定义适配器与 UI 控件（如 ViewPagerIndicator），提升界面交互性与可维护性。</w:t>
      </w:r>
    </w:p>
    <w:p w14:paraId="690E48E7">
      <w:pPr>
        <w:pStyle w:val="11"/>
        <w:bidi w:val="0"/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  <w:t>三：野外物探测点数据采集与同步系统 | Android 开发</w:t>
      </w:r>
    </w:p>
    <w:p w14:paraId="3085C66E">
      <w:pPr>
        <w:pStyle w:val="11"/>
        <w:bidi w:val="0"/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  <w:t>- 基于 Room + TCP Socket + WorkManager 架构，实现野外物探数据的实时采集、存储与云端同步</w:t>
      </w:r>
    </w:p>
    <w:p w14:paraId="7FB3D139">
      <w:pPr>
        <w:pStyle w:val="11"/>
        <w:bidi w:val="0"/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  <w:t>- 设计 6 个数据库实体表和 DAO 接口，通过 Repository 模式解耦数据层，支持工程/测线/测点三级管理。使用 Okio 实现 TCP 长连接通信，采用小端序二进制协议（魔数 + 命令型 + 长度 + 数据 + 校验和），支持自动重连机制（最多 3 次）</w:t>
      </w:r>
    </w:p>
    <w:p w14:paraId="18EE3FC0">
      <w:pPr>
        <w:pStyle w:val="11"/>
        <w:bidi w:val="0"/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  <w:t>- 集成 MPAndroidChart 绘制 3 类实时波形图（Recv/Send/Off），采样频率最高支持 10kHz</w:t>
      </w:r>
    </w:p>
    <w:p w14:paraId="2A9B0B79">
      <w:pPr>
        <w:pStyle w:val="11"/>
        <w:bidi w:val="0"/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  <w:t>- 通过 WorkManager 实现后台数据同步，支持断点续传和失败重试，同步成功率 95%+</w:t>
      </w:r>
    </w:p>
    <w:p w14:paraId="4D257D92">
      <w:pPr>
        <w:pStyle w:val="11"/>
        <w:bidi w:val="0"/>
        <w:rPr>
          <w:rFonts w:hint="default" w:ascii="微软雅黑" w:hAnsi="微软雅黑" w:cs="微软雅黑"/>
          <w:b w:val="0"/>
          <w:bCs/>
          <w:color w:val="404040" w:themeColor="text1" w:themeTint="BF"/>
          <w:sz w:val="24"/>
          <w:szCs w:val="24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cs="微软雅黑"/>
          <w:b w:val="0"/>
          <w:bCs/>
          <w:color w:val="auto"/>
          <w:sz w:val="21"/>
          <w:szCs w:val="21"/>
          <w:lang w:val="en-US" w:eastAsia="zh-CN"/>
        </w:rPr>
        <w:t>- 实现数据回放功能，支持逐点查看波形特征和播放动画效果</w:t>
      </w:r>
    </w:p>
    <w:sectPr>
      <w:headerReference r:id="rId3" w:type="default"/>
      <w:footerReference r:id="rId4" w:type="default"/>
      <w:type w:val="continuous"/>
      <w:pgSz w:w="11906" w:h="16838"/>
      <w:pgMar w:top="1134" w:right="1134" w:bottom="851" w:left="1134" w:header="794" w:footer="17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7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A64D7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5589270</wp:posOffset>
              </wp:positionH>
              <wp:positionV relativeFrom="page">
                <wp:posOffset>8712835</wp:posOffset>
              </wp:positionV>
              <wp:extent cx="1979930" cy="1979930"/>
              <wp:effectExtent l="15240" t="15240" r="24130" b="24130"/>
              <wp:wrapNone/>
              <wp:docPr id="4" name="半闭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1979930" cy="1979930"/>
                      </a:xfrm>
                      <a:prstGeom prst="halfFrame">
                        <a:avLst>
                          <a:gd name="adj1" fmla="val 6388"/>
                          <a:gd name="adj2" fmla="val 6681"/>
                        </a:avLst>
                      </a:prstGeom>
                      <a:solidFill>
                        <a:schemeClr val="accent1"/>
                      </a:solidFill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style="position:absolute;left:0pt;flip:x y;margin-left:440.1pt;margin-top:686.05pt;height:155.9pt;width:155.9pt;mso-position-horizontal-relative:page;mso-position-vertical-relative:page;z-index:251662336;v-text-anchor:middle;mso-width-relative:page;mso-height-relative:page;" fillcolor="#5B9BD5 [3204]" filled="t" stroked="t" coordsize="1979930,1979930" o:gfxdata="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MTnzrbAAAADgEAAA8AAAAAAAAAAQAgAAAAIgAAAGRycy9kb3ducmV2Lnht&#10;bFBLAQIUABQAAAAIAIdO4kAVgMOboQIAAGAFAAAOAAAAAAAAAAEAIAAAACoBAABkcnMvZTJvRG9j&#10;LnhtbFBLBQYAAAAABgAGAFkBAAA9BgAAAAA=&#10;" path="m0,0l1979930,0,1853452,126477,132279,126477,132279,1847650,0,1979930xe">
              <v:path o:connectlocs="1916691,63238;66139,1913790;0,989965;989965,0" o:connectangles="0,82,164,247"/>
              <v:fill on="t" focussize="0,0"/>
              <v:stroke weight="1pt" color="#5B9BD5 [3204]" miterlimit="8" joinstyle="miter"/>
              <v:imagedata o:title=""/>
              <o:lock v:ext="edit" aspectratio="f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3D0D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848360" cy="363220"/>
              <wp:effectExtent l="28575" t="28575" r="37465" b="46355"/>
              <wp:wrapNone/>
              <wp:docPr id="5" name="矩形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18640" y="365760"/>
                        <a:ext cx="848360" cy="363220"/>
                      </a:xfrm>
                      <a:prstGeom prst="rect">
                        <a:avLst/>
                      </a:prstGeom>
                      <a:noFill/>
                      <a:ln w="57150"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97000</wp14:pctWidth>
              </wp14:sizeRelH>
              <wp14:sizeRelV relativeFrom="page">
                <wp14:pctHeight>97000</wp14:pctHeight>
              </wp14:sizeRelV>
            </wp:anchor>
          </w:drawing>
        </mc:Choice>
        <mc:Fallback>
          <w:pict>
            <v:rect id="_x0000_s1026" o:spid="_x0000_s1026" o:spt="1" style="position:absolute;left:0pt;height:28.6pt;width:66.8pt;mso-position-horizontal:center;mso-position-horizontal-relative:page;mso-position-vertical:center;mso-position-vertical-relative:page;z-index:251663360;v-text-anchor:middle;mso-width-relative:page;mso-height-relative:page;mso-width-percent:970;mso-height-percent:970;" filled="f" stroked="t" coordsize="21600,21600" o:gfxdata="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sUGR8NUAAAAEAQAADwAAAAAAAAABACAAAAAiAAAAZHJzL2Rv&#10;d25yZXYueG1sUEsBAhQAFAAAAAgAh07iQC08pwp2AgAA1QQAAA4AAAAAAAAAAQAgAAAAJAEAAGRy&#10;cy9lMm9Eb2MueG1sUEsFBgAAAAAGAAYAWQEAAAwGAAAAAA==&#10;">
              <v:fill on="f" focussize="0,0"/>
              <v:stroke weight="4.5pt" color="#5B9BD5 [3204]" miterlimit="8" joinstyle="miter"/>
              <v:imagedata o:title=""/>
              <o:lock v:ext="edit" aspectratio="f"/>
            </v:rect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979930" cy="1979930"/>
              <wp:effectExtent l="6350" t="6350" r="33020" b="33020"/>
              <wp:wrapNone/>
              <wp:docPr id="2" name="半闭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570" y="400050"/>
                        <a:ext cx="1979930" cy="1979930"/>
                      </a:xfrm>
                      <a:prstGeom prst="halfFrame">
                        <a:avLst>
                          <a:gd name="adj1" fmla="val 6388"/>
                          <a:gd name="adj2" fmla="val 6681"/>
                        </a:avLst>
                      </a:prstGeom>
                      <a:solidFill>
                        <a:schemeClr val="accent1"/>
                      </a:solidFill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style="position:absolute;left:0pt;height:155.9pt;width:155.9pt;mso-position-horizontal:left;mso-position-horizontal-relative:page;mso-position-vertical:top;mso-position-vertical-relative:page;z-index:251661312;v-text-anchor:middle;mso-width-relative:page;mso-height-relative:page;" fillcolor="#5B9BD5 [3204]" filled="t" stroked="t" coordsize="1979930,1979930" o:gfxdata="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eVhMi0gAAAAUBAAAPAAAAAAAAAAEAIAAAACIAAABkcnMvZG93bnJldi54bWxQSwECFAAUAAAA&#10;CACHTuJAmiIzfp8CAABWBQAADgAAAAAAAAABACAAAAAhAQAAZHJzL2Uyb0RvYy54bWxQSwUGAAAA&#10;AAYABgBZAQAAMgYAAAAA&#10;" path="m0,0l1979930,0,1853452,126477,132279,126477,132279,1847650,0,1979930xe">
              <v:path o:connectlocs="1916691,63238;66139,1913790;0,989965;989965,0" o:connectangles="0,82,164,247"/>
              <v:fill on="t" focussize="0,0"/>
              <v:stroke weight="1pt" color="#5B9BD5 [3204]" miterlimit="8" joinstyle="miter"/>
              <v:imagedata o:title=""/>
              <o:lock v:ext="edit" aspectratio="f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hmNjAzMWJlZjFkMmQwODUwMTJkYzE2ODFiYmFmYTcifQ=="/>
    <w:docVar w:name="KSOReumeCategoryDocument" w:val="1"/>
  </w:docVars>
  <w:rsids>
    <w:rsidRoot w:val="31B623EC"/>
    <w:rsid w:val="00005B89"/>
    <w:rsid w:val="00040459"/>
    <w:rsid w:val="000A0D62"/>
    <w:rsid w:val="001547B0"/>
    <w:rsid w:val="001B77C8"/>
    <w:rsid w:val="002B511A"/>
    <w:rsid w:val="00327A1B"/>
    <w:rsid w:val="00357596"/>
    <w:rsid w:val="00396D38"/>
    <w:rsid w:val="003E46B5"/>
    <w:rsid w:val="0040287C"/>
    <w:rsid w:val="00406CA9"/>
    <w:rsid w:val="00447940"/>
    <w:rsid w:val="004545A8"/>
    <w:rsid w:val="0047497D"/>
    <w:rsid w:val="004B0D95"/>
    <w:rsid w:val="00505C2D"/>
    <w:rsid w:val="005113CC"/>
    <w:rsid w:val="00515B4E"/>
    <w:rsid w:val="005932D9"/>
    <w:rsid w:val="00641A93"/>
    <w:rsid w:val="006B278B"/>
    <w:rsid w:val="006D3D68"/>
    <w:rsid w:val="00713350"/>
    <w:rsid w:val="0074417F"/>
    <w:rsid w:val="007834A7"/>
    <w:rsid w:val="007A3B78"/>
    <w:rsid w:val="007B76ED"/>
    <w:rsid w:val="007D2D8C"/>
    <w:rsid w:val="007D3ABE"/>
    <w:rsid w:val="007D4AF5"/>
    <w:rsid w:val="00831550"/>
    <w:rsid w:val="00840B00"/>
    <w:rsid w:val="0087546B"/>
    <w:rsid w:val="00876B27"/>
    <w:rsid w:val="008A518E"/>
    <w:rsid w:val="008A5878"/>
    <w:rsid w:val="008C4652"/>
    <w:rsid w:val="008F5A32"/>
    <w:rsid w:val="009056F1"/>
    <w:rsid w:val="0090628B"/>
    <w:rsid w:val="00944AEF"/>
    <w:rsid w:val="00961A0F"/>
    <w:rsid w:val="0097249B"/>
    <w:rsid w:val="009741C2"/>
    <w:rsid w:val="00984AB2"/>
    <w:rsid w:val="009B6494"/>
    <w:rsid w:val="009F25E4"/>
    <w:rsid w:val="00A110C0"/>
    <w:rsid w:val="00A555FA"/>
    <w:rsid w:val="00A62637"/>
    <w:rsid w:val="00B13476"/>
    <w:rsid w:val="00B317A5"/>
    <w:rsid w:val="00B678AB"/>
    <w:rsid w:val="00B86F88"/>
    <w:rsid w:val="00B93BB6"/>
    <w:rsid w:val="00BC4573"/>
    <w:rsid w:val="00C02300"/>
    <w:rsid w:val="00C029E2"/>
    <w:rsid w:val="00C75419"/>
    <w:rsid w:val="00CC1A63"/>
    <w:rsid w:val="00CD112C"/>
    <w:rsid w:val="00CD532F"/>
    <w:rsid w:val="00D4506C"/>
    <w:rsid w:val="00D46ED5"/>
    <w:rsid w:val="00D846FF"/>
    <w:rsid w:val="00D9274D"/>
    <w:rsid w:val="00DA443F"/>
    <w:rsid w:val="00DB10C9"/>
    <w:rsid w:val="00DC0D7E"/>
    <w:rsid w:val="00DC376C"/>
    <w:rsid w:val="00E20EB9"/>
    <w:rsid w:val="00E569ED"/>
    <w:rsid w:val="00E7179E"/>
    <w:rsid w:val="00EC4FDA"/>
    <w:rsid w:val="00EE4649"/>
    <w:rsid w:val="00F31838"/>
    <w:rsid w:val="00F517A9"/>
    <w:rsid w:val="00F75901"/>
    <w:rsid w:val="00F83D71"/>
    <w:rsid w:val="00FC2DF6"/>
    <w:rsid w:val="00FE3247"/>
    <w:rsid w:val="00FF49B5"/>
    <w:rsid w:val="00FF7063"/>
    <w:rsid w:val="03D70B20"/>
    <w:rsid w:val="040739FB"/>
    <w:rsid w:val="091266F1"/>
    <w:rsid w:val="0F670FFA"/>
    <w:rsid w:val="134E6759"/>
    <w:rsid w:val="14876FDB"/>
    <w:rsid w:val="17DF02C7"/>
    <w:rsid w:val="19B50718"/>
    <w:rsid w:val="19CC5C2F"/>
    <w:rsid w:val="1A133E0E"/>
    <w:rsid w:val="1D0B5B43"/>
    <w:rsid w:val="1DD106B2"/>
    <w:rsid w:val="263537A8"/>
    <w:rsid w:val="2B174705"/>
    <w:rsid w:val="36CF347B"/>
    <w:rsid w:val="36F80606"/>
    <w:rsid w:val="37052D7D"/>
    <w:rsid w:val="38D50EAF"/>
    <w:rsid w:val="39870D44"/>
    <w:rsid w:val="3D3E6B5D"/>
    <w:rsid w:val="3D934BE4"/>
    <w:rsid w:val="400C5122"/>
    <w:rsid w:val="43305354"/>
    <w:rsid w:val="43BF2BD7"/>
    <w:rsid w:val="441F5424"/>
    <w:rsid w:val="44654E01"/>
    <w:rsid w:val="45682DFA"/>
    <w:rsid w:val="48031044"/>
    <w:rsid w:val="4A08632D"/>
    <w:rsid w:val="4C787DC7"/>
    <w:rsid w:val="4ECB7DF8"/>
    <w:rsid w:val="500B2D00"/>
    <w:rsid w:val="50EE68AA"/>
    <w:rsid w:val="51115C9D"/>
    <w:rsid w:val="5409064E"/>
    <w:rsid w:val="56E07157"/>
    <w:rsid w:val="58FE78A6"/>
    <w:rsid w:val="5A3F1F24"/>
    <w:rsid w:val="5A4C4641"/>
    <w:rsid w:val="5B5273A0"/>
    <w:rsid w:val="5BF81170"/>
    <w:rsid w:val="5DA327CA"/>
    <w:rsid w:val="5EA71C5E"/>
    <w:rsid w:val="612162CE"/>
    <w:rsid w:val="63AD6150"/>
    <w:rsid w:val="64430863"/>
    <w:rsid w:val="6546685C"/>
    <w:rsid w:val="674B7781"/>
    <w:rsid w:val="69CC714D"/>
    <w:rsid w:val="6CF43042"/>
    <w:rsid w:val="6D7D7CC4"/>
    <w:rsid w:val="6EB04D47"/>
    <w:rsid w:val="712F49A0"/>
    <w:rsid w:val="74A25132"/>
    <w:rsid w:val="76A96C4B"/>
    <w:rsid w:val="773B1E28"/>
    <w:rsid w:val="78056103"/>
    <w:rsid w:val="79BD0536"/>
    <w:rsid w:val="7B2D53A7"/>
    <w:rsid w:val="7B9432F6"/>
    <w:rsid w:val="7C507FE4"/>
    <w:rsid w:val="7E8D0C00"/>
    <w:rsid w:val="D7BFF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99"/>
    <w:rPr>
      <w:sz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1">
    <w:name w:val="简历_内容主区_大标题_段落"/>
    <w:qFormat/>
    <w:uiPriority w:val="0"/>
    <w:pPr>
      <w:keepNext w:val="0"/>
      <w:keepLines w:val="0"/>
      <w:pageBreakBefore w:val="0"/>
      <w:widowControl/>
      <w:pBdr>
        <w:top w:val="single" w:color="5B9BD5" w:themeColor="accent1" w:sz="8" w:space="1"/>
        <w:left w:val="single" w:color="5B9BD5" w:themeColor="accent1" w:sz="8" w:space="4"/>
        <w:bottom w:val="single" w:color="5B9BD5" w:themeColor="accent1" w:sz="8" w:space="1"/>
        <w:right w:val="single" w:color="5B9BD5" w:themeColor="accent1" w:sz="8" w:space="4"/>
      </w:pBdr>
      <w:kinsoku/>
      <w:wordWrap/>
      <w:overflowPunct/>
      <w:topLinePunct w:val="0"/>
      <w:autoSpaceDE/>
      <w:autoSpaceDN/>
      <w:bidi w:val="0"/>
      <w:adjustRightInd w:val="0"/>
      <w:snapToGrid w:val="0"/>
      <w:spacing w:before="50" w:beforeLines="50" w:after="30" w:afterLines="30"/>
      <w:ind w:left="0" w:leftChars="0" w:firstLine="0" w:firstLineChars="0"/>
      <w:contextualSpacing/>
      <w:textAlignment w:val="center"/>
    </w:pPr>
    <w:rPr>
      <w:rFonts w:eastAsia="微软雅黑" w:asciiTheme="minorAscii" w:hAnsiTheme="minorAscii" w:cstheme="minorBidi"/>
      <w:b/>
      <w:color w:val="1F4E79" w:themeColor="accent1" w:themeShade="80"/>
      <w:kern w:val="2"/>
      <w:sz w:val="32"/>
      <w:szCs w:val="22"/>
      <w:lang w:val="en-US" w:eastAsia="zh-CN" w:bidi="ar-SA"/>
    </w:rPr>
  </w:style>
  <w:style w:type="paragraph" w:customStyle="1" w:styleId="12">
    <w:name w:val="简历_内容副区_大标题_文本框"/>
    <w:qFormat/>
    <w:uiPriority w:val="0"/>
    <w:pPr>
      <w:adjustRightInd w:val="0"/>
      <w:snapToGrid w:val="0"/>
      <w:textAlignment w:val="center"/>
    </w:pPr>
    <w:rPr>
      <w:rFonts w:asciiTheme="minorHAnsi" w:hAnsiTheme="minorHAnsi" w:eastAsiaTheme="minorEastAsia" w:cstheme="minorBidi"/>
      <w:b/>
      <w:bCs/>
      <w:kern w:val="2"/>
      <w:sz w:val="28"/>
      <w:szCs w:val="28"/>
      <w:lang w:val="en-US" w:eastAsia="zh-CN" w:bidi="ar-SA"/>
      <w14:ligatures w14:val="standardContextual"/>
    </w:rPr>
  </w:style>
  <w:style w:type="paragraph" w:customStyle="1" w:styleId="13">
    <w:name w:val="简历_个人信息_正文_段落"/>
    <w:qFormat/>
    <w:uiPriority w:val="0"/>
    <w:pPr>
      <w:pBdr>
        <w:top w:val="none" w:color="BDD6EE" w:themeColor="accent1" w:themeTint="66" w:sz="0" w:space="5"/>
        <w:left w:val="none" w:color="BDD6EE" w:themeColor="accent1" w:themeTint="66" w:sz="0" w:space="20"/>
        <w:bottom w:val="none" w:color="BDD6EE" w:themeColor="accent1" w:themeTint="66" w:sz="0" w:space="5"/>
        <w:right w:val="none" w:color="BDD6EE" w:themeColor="accent1" w:themeTint="66" w:sz="0" w:space="20"/>
      </w:pBdr>
      <w:tabs>
        <w:tab w:val="left" w:pos="3560"/>
      </w:tabs>
      <w:bidi w:val="0"/>
      <w:adjustRightInd w:val="0"/>
      <w:snapToGrid w:val="0"/>
      <w:ind w:left="4" w:leftChars="0" w:hanging="4" w:firstLineChars="0"/>
      <w:textAlignment w:val="center"/>
    </w:pPr>
    <w:rPr>
      <w:rFonts w:ascii="微软雅黑" w:hAnsi="微软雅黑" w:eastAsia="微软雅黑" w:cs="微软雅黑"/>
      <w:color w:val="262626" w:themeColor="text1" w:themeTint="D9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4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5">
    <w:name w:val="页脚 字符"/>
    <w:basedOn w:val="8"/>
    <w:link w:val="3"/>
    <w:qFormat/>
    <w:uiPriority w:val="99"/>
    <w:rPr>
      <w:sz w:val="18"/>
      <w:szCs w:val="18"/>
    </w:rPr>
  </w:style>
  <w:style w:type="paragraph" w:customStyle="1" w:styleId="16">
    <w:name w:val="简历_个人信息_姓名_段落"/>
    <w:qFormat/>
    <w:uiPriority w:val="0"/>
    <w:pPr>
      <w:tabs>
        <w:tab w:val="left" w:pos="3570"/>
      </w:tabs>
      <w:bidi w:val="0"/>
      <w:adjustRightInd w:val="0"/>
      <w:snapToGrid w:val="0"/>
      <w:spacing w:before="50" w:beforeLines="50" w:after="50" w:afterLines="50"/>
      <w:ind w:left="0" w:leftChars="0" w:firstLine="0" w:firstLineChars="0"/>
    </w:pPr>
    <w:rPr>
      <w:rFonts w:ascii="微软雅黑" w:hAnsi="微软雅黑" w:eastAsia="微软雅黑" w:cs="微软雅黑"/>
      <w:b/>
      <w:bCs/>
      <w:color w:val="5B9BD5" w:themeColor="accent1"/>
      <w:kern w:val="2"/>
      <w:sz w:val="52"/>
      <w:szCs w:val="52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paragraph" w:customStyle="1" w:styleId="17">
    <w:name w:val="简历_个人信息_标题_段落"/>
    <w:qFormat/>
    <w:uiPriority w:val="0"/>
    <w:pPr>
      <w:adjustRightInd w:val="0"/>
      <w:snapToGrid w:val="0"/>
      <w:spacing w:before="157" w:beforeLines="50" w:after="157" w:afterLines="50"/>
    </w:pPr>
    <w:rPr>
      <w:rFonts w:asciiTheme="minorHAnsi" w:hAnsiTheme="minorHAnsi" w:eastAsiaTheme="minorEastAsia" w:cstheme="minorBidi"/>
      <w:b/>
      <w:bCs/>
      <w:kern w:val="2"/>
      <w:sz w:val="24"/>
      <w:szCs w:val="28"/>
      <w:lang w:val="en-US" w:eastAsia="zh-CN" w:bidi="ar-SA"/>
      <w14:ligatures w14:val="standardContextual"/>
    </w:rPr>
  </w:style>
  <w:style w:type="paragraph" w:customStyle="1" w:styleId="18">
    <w:name w:val="简历_个人信息_照片_段落"/>
    <w:next w:val="13"/>
    <w:qFormat/>
    <w:uiPriority w:val="0"/>
    <w:pPr>
      <w:adjustRightInd w:val="0"/>
      <w:snapToGrid w:val="0"/>
      <w:jc w:val="center"/>
    </w:pPr>
    <w:rPr>
      <w:rFonts w:asciiTheme="minorHAnsi" w:hAnsiTheme="minorHAnsi" w:eastAsiaTheme="minorEastAsia" w:cstheme="minorBidi"/>
      <w:color w:val="FFFFFF" w:themeColor="background1"/>
      <w:kern w:val="2"/>
      <w:sz w:val="21"/>
      <w:szCs w:val="2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paragraph" w:customStyle="1" w:styleId="19">
    <w:name w:val="简历_内容主区_副标题_段落"/>
    <w:qFormat/>
    <w:uiPriority w:val="0"/>
    <w:pPr>
      <w:pBdr>
        <w:top w:val="none" w:color="auto" w:sz="0" w:space="1"/>
        <w:left w:val="single" w:color="5B9BD5" w:themeColor="accent1" w:sz="4" w:space="4"/>
        <w:bottom w:val="none" w:color="auto" w:sz="0" w:space="1"/>
        <w:right w:val="none" w:color="auto" w:sz="0" w:space="4"/>
        <w:between w:val="none" w:color="auto" w:sz="0" w:space="0"/>
      </w:pBdr>
      <w:tabs>
        <w:tab w:val="center" w:pos="4536"/>
        <w:tab w:val="right" w:pos="9460"/>
      </w:tabs>
      <w:bidi w:val="0"/>
      <w:adjustRightInd w:val="0"/>
      <w:snapToGrid w:val="0"/>
      <w:contextualSpacing/>
      <w:textAlignment w:val="center"/>
    </w:pPr>
    <w:rPr>
      <w:rFonts w:ascii="微软雅黑" w:hAnsi="微软雅黑" w:eastAsia="微软雅黑" w:cs="微软雅黑"/>
      <w:b/>
      <w:bCs/>
      <w:color w:val="2E75B6" w:themeColor="accent1" w:themeShade="BF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20">
    <w:name w:val="简历_内容主区_三级标题_段落"/>
    <w:qFormat/>
    <w:uiPriority w:val="0"/>
    <w:pPr>
      <w:pBdr>
        <w:top w:val="none" w:color="auto" w:sz="0" w:space="1"/>
        <w:left w:val="single" w:color="5B9BD5" w:themeColor="accent1" w:sz="4" w:space="4"/>
        <w:bottom w:val="none" w:color="auto" w:sz="0" w:space="1"/>
        <w:right w:val="none" w:color="auto" w:sz="0" w:space="4"/>
        <w:between w:val="none" w:color="auto" w:sz="0" w:space="0"/>
      </w:pBdr>
      <w:adjustRightInd w:val="0"/>
      <w:snapToGrid w:val="0"/>
      <w:ind w:left="1100" w:leftChars="0" w:hanging="1100" w:hangingChars="500"/>
      <w:textAlignment w:val="center"/>
    </w:pPr>
    <w:rPr>
      <w:rFonts w:ascii="微软雅黑" w:hAnsi="微软雅黑" w:eastAsia="微软雅黑" w:cs="微软雅黑"/>
      <w:b/>
      <w:bCs/>
      <w:color w:val="595959" w:themeColor="text1" w:themeTint="A6"/>
      <w:kern w:val="2"/>
      <w:sz w:val="22"/>
      <w:szCs w:val="22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customStyle="1" w:styleId="21">
    <w:name w:val="简历_内容主区_正文_段落"/>
    <w:qFormat/>
    <w:uiPriority w:val="0"/>
    <w:pPr>
      <w:pBdr>
        <w:top w:val="none" w:color="auto" w:sz="0" w:space="1"/>
        <w:left w:val="single" w:color="5B9BD5" w:themeColor="accent1" w:sz="4" w:space="4"/>
        <w:bottom w:val="none" w:color="auto" w:sz="0" w:space="1"/>
        <w:right w:val="none" w:color="auto" w:sz="0" w:space="4"/>
        <w:between w:val="none" w:color="auto" w:sz="0" w:space="0"/>
      </w:pBdr>
      <w:adjustRightInd w:val="0"/>
      <w:snapToGrid w:val="0"/>
      <w:spacing w:after="93" w:afterLines="30"/>
      <w:contextualSpacing/>
      <w:textAlignment w:val="center"/>
    </w:pPr>
    <w:rPr>
      <w:rFonts w:ascii="微软雅黑" w:hAnsi="微软雅黑" w:eastAsia="微软雅黑" w:cs="微软雅黑"/>
      <w:color w:val="404040" w:themeColor="text1" w:themeTint="BF"/>
      <w:kern w:val="2"/>
      <w:sz w:val="21"/>
      <w:szCs w:val="21"/>
      <w:shd w:val="clear" w:color="auto" w:fill="FFFFFF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paragraph" w:customStyle="1" w:styleId="22">
    <w:name w:val="简历_内容副区_正文_段落"/>
    <w:qFormat/>
    <w:uiPriority w:val="0"/>
    <w:pPr>
      <w:adjustRightInd w:val="0"/>
      <w:snapToGrid w:val="0"/>
      <w:spacing w:before="156" w:beforeLines="50" w:after="156" w:afterLines="50" w:line="360" w:lineRule="auto"/>
      <w:contextualSpacing/>
      <w:textAlignment w:val="center"/>
    </w:pPr>
    <w:rPr>
      <w:rFonts w:ascii="黑体" w:hAnsi="黑体" w:eastAsia="黑体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3">
    <w:name w:val="简历_内容副区_副标题_段落"/>
    <w:next w:val="22"/>
    <w:qFormat/>
    <w:uiPriority w:val="0"/>
    <w:pPr>
      <w:framePr w:hSpace="181" w:wrap="around" w:vAnchor="text" w:hAnchor="page" w:xAlign="center" w:y="1"/>
      <w:suppressOverlap/>
      <w:adjustRightInd w:val="0"/>
      <w:snapToGrid w:val="0"/>
      <w:spacing w:before="50" w:beforeLines="50" w:line="360" w:lineRule="auto"/>
      <w:contextualSpacing/>
      <w:textAlignment w:val="bottom"/>
    </w:pPr>
    <w:rPr>
      <w:rFonts w:ascii="黑体" w:hAnsi="黑体" w:eastAsia="黑体" w:cstheme="minorBidi"/>
      <w:b/>
      <w:bCs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24">
    <w:name w:val="简历_内容副区_大标题_段落"/>
    <w:next w:val="22"/>
    <w:qFormat/>
    <w:uiPriority w:val="0"/>
    <w:pPr>
      <w:adjustRightInd w:val="0"/>
      <w:snapToGrid w:val="0"/>
      <w:spacing w:before="50" w:beforeLines="50"/>
      <w:contextualSpacing/>
      <w:textAlignment w:val="center"/>
    </w:pPr>
    <w:rPr>
      <w:rFonts w:ascii="黑体" w:hAnsi="黑体" w:eastAsia="黑体" w:cstheme="minorBidi"/>
      <w:b/>
      <w:bCs/>
      <w:color w:val="5B9BD5" w:themeColor="accent1"/>
      <w:kern w:val="2"/>
      <w:sz w:val="32"/>
      <w:szCs w:val="32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paragraph" w:customStyle="1" w:styleId="25">
    <w:name w:val="简历_个人信息_装饰_文本框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6">
    <w:name w:val="简历_个人信息_标题_文本框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27">
    <w:name w:val="简历_个人信息_姓名_字符样式1"/>
    <w:qFormat/>
    <w:uiPriority w:val="0"/>
    <w:rPr>
      <w:rFonts w:ascii="微软雅黑" w:hAnsi="微软雅黑" w:eastAsia="微软雅黑" w:cs="微软雅黑"/>
      <w:b/>
      <w:bCs/>
      <w:color w:val="5B9BD5" w:themeColor="accent1"/>
      <w:kern w:val="2"/>
      <w:sz w:val="28"/>
      <w:szCs w:val="21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character" w:customStyle="1" w:styleId="28">
    <w:name w:val="未处理的提及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9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  <w:sz w:val="24"/>
      <w:szCs w:val="24"/>
      <w14:ligatures w14:val="none"/>
    </w:rPr>
  </w:style>
  <w:style w:type="paragraph" w:customStyle="1" w:styleId="30">
    <w:name w:val="Normal"/>
    <w:qFormat/>
    <w:uiPriority w:val="0"/>
    <w:pPr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customStyle="1" w:styleId="31">
    <w:name w:val="简历-内容主区_大标题_文本框"/>
    <w:qFormat/>
    <w:uiPriority w:val="0"/>
    <w:pPr>
      <w:bidi w:val="0"/>
      <w:adjustRightInd w:val="0"/>
      <w:snapToGrid w:val="0"/>
      <w:spacing w:line="192" w:lineRule="auto"/>
      <w:jc w:val="center"/>
      <w:textAlignment w:val="center"/>
    </w:pPr>
    <w:rPr>
      <w:rFonts w:eastAsia="微软雅黑" w:asciiTheme="minorAscii" w:hAnsiTheme="minorAscii" w:cstheme="minorBidi"/>
      <w:b/>
      <w:color w:val="1F4E79" w:themeColor="accent1" w:themeShade="80"/>
      <w:sz w:val="32"/>
      <w:szCs w:val="32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sv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sv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jl\AppData\Roaming\kingsoft\office6\templates\download\e6f42982cee2f8b0c2acc09d7db8ef35\&#38144;&#21806;&#20027;&#31649;&#26149;&#25307;&#31179;&#25307;&#20813;&#36153;&#31616;&#21382;.docx" TargetMode="External"/></Relationships>
</file>

<file path=word/theme/theme1.xml><?xml version="1.0" encoding="utf-8"?>
<a:theme xmlns:a="http://schemas.openxmlformats.org/drawingml/2006/main" name="Office 主题​​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368E32-27E0-45AB-974E-E2C6B8C6B8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销售主管春招秋招免费简历.docx</Template>
  <Pages>1</Pages>
  <Words>931</Words>
  <Characters>1293</Characters>
  <Lines>5</Lines>
  <Paragraphs>1</Paragraphs>
  <TotalTime>11</TotalTime>
  <ScaleCrop>false</ScaleCrop>
  <LinksUpToDate>false</LinksUpToDate>
  <CharactersWithSpaces>1428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2025-05-06T15:45:00Z</dcterms:created>
  <dc:creator>祈祷。</dc:creator>
  <cp:lastModifiedBy>曾炬力</cp:lastModifiedBy>
  <dcterms:modified xsi:type="dcterms:W3CDTF">2026-03-23T16:32:01Z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9DFBC89B0DC74EECBAD36C5AD1D6F062_11</vt:lpwstr>
  </property>
  <property fmtid="{D5CDD505-2E9C-101B-9397-08002B2CF9AE}" pid="4" name="KSOTemplateUUID">
    <vt:lpwstr>v1.0_mb_kOQraeCnt/cqJQgT5eYmgA==</vt:lpwstr>
  </property>
  <property fmtid="{D5CDD505-2E9C-101B-9397-08002B2CF9AE}" pid="5" name="KSOTemplateDocerSaveRecord">
    <vt:lpwstr>eyJoZGlkIjoiMjg5NWY0OTk4N2NjNDdmODJlYjVkZTNhMWQ5OTcxMGUiLCJ1c2VySWQiOiIxNjE0MDc0ODk5In0=</vt:lpwstr>
  </property>
</Properties>
</file>